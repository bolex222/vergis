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92949" w14:textId="77777777" w:rsidR="0033728F" w:rsidRDefault="00A3439E" w:rsidP="0033728F">
      <w:pPr>
        <w:pStyle w:val="Logo"/>
      </w:pPr>
      <w:r w:rsidRPr="00875D51">
        <w:rPr>
          <w:lang w:bidi="fr-FR"/>
        </w:rPr>
        <mc:AlternateContent>
          <mc:Choice Requires="wps">
            <w:drawing>
              <wp:inline distT="0" distB="0" distL="0" distR="0" wp14:anchorId="6FAF28F2" wp14:editId="2DC2B890">
                <wp:extent cx="3030071" cy="407670"/>
                <wp:effectExtent l="19050" t="19050" r="18415" b="25400"/>
                <wp:docPr id="18" name="Forme 61" descr="Insérez votre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071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val="1"/>
                          </a:ext>
                        </a:extLst>
                      </wps:spPr>
                      <wps:txbx>
                        <w:txbxContent>
                          <w:p w14:paraId="089DB579" w14:textId="3259B872" w:rsidR="00A3439E" w:rsidRPr="0082343B" w:rsidRDefault="00AF13CB" w:rsidP="00A3439E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285037" wp14:editId="02FD7175">
                                  <wp:extent cx="2953385" cy="1096010"/>
                                  <wp:effectExtent l="0" t="0" r="0" b="8890"/>
                                  <wp:docPr id="1" name="Image 1" descr="Résultat de recherche d'images pour &quot;cesi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ésultat de recherche d'images pour &quot;cesi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3385" cy="1096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F28F2" id="Forme 61" o:spid="_x0000_s1026" alt="Insérez votre logo" style="width:238.6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" filled="f" strokecolor="black [3213]" strokeweight="3pt">
                <v:stroke miterlimit="4"/>
                <v:textbox style="mso-fit-shape-to-text:t" inset="1.5pt,1.5pt,1.5pt,1.5pt">
                  <w:txbxContent>
                    <w:p w14:paraId="089DB579" w14:textId="3259B872" w:rsidR="00A3439E" w:rsidRPr="0082343B" w:rsidRDefault="00AF13CB" w:rsidP="00A3439E">
                      <w:pPr>
                        <w:pStyle w:val="NormalWeb"/>
                        <w:spacing w:after="0"/>
                        <w:jc w:val="center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285037" wp14:editId="02FD7175">
                            <wp:extent cx="2953385" cy="1096010"/>
                            <wp:effectExtent l="0" t="0" r="0" b="8890"/>
                            <wp:docPr id="1" name="Image 1" descr="Résultat de recherche d'images pour &quot;cesi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ésultat de recherche d'images pour &quot;cesi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3385" cy="1096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E81B0B5" w14:textId="00384CDB" w:rsidR="00275260" w:rsidRPr="00875D51" w:rsidRDefault="00AF13CB" w:rsidP="00875D51">
      <w:pPr>
        <w:pStyle w:val="Titre1"/>
      </w:pPr>
      <w:r>
        <w:t>VERGIS/Organisation du réseau</w:t>
      </w:r>
    </w:p>
    <w:p w14:paraId="4064EBC4" w14:textId="50D88A72" w:rsidR="00275260" w:rsidRPr="00875D51" w:rsidRDefault="00AF13CB" w:rsidP="00875D51">
      <w:pPr>
        <w:pStyle w:val="Titre1"/>
      </w:pPr>
      <w:r>
        <w:t>SUIVI DE PROJET</w:t>
      </w:r>
    </w:p>
    <w:p w14:paraId="7AB59A23" w14:textId="22792856" w:rsidR="00554276" w:rsidRPr="00613B1D" w:rsidRDefault="00A3439E" w:rsidP="00515252">
      <w:pPr>
        <w:pStyle w:val="Dtails"/>
        <w:ind w:left="0"/>
        <w:jc w:val="left"/>
        <w:rPr>
          <w:lang w:val="fr-FR"/>
        </w:rPr>
      </w:pPr>
      <w:r w:rsidRPr="00515252">
        <w:rPr>
          <w:b/>
          <w:lang w:val="fr-FR" w:bidi="fr-FR"/>
        </w:rPr>
        <w:t>Lieu </w:t>
      </w:r>
      <w:r w:rsidRPr="00515252">
        <w:rPr>
          <w:lang w:val="fr-FR" w:bidi="fr-FR"/>
        </w:rPr>
        <w:t xml:space="preserve">: </w:t>
      </w:r>
      <w:r w:rsidR="00AF13CB">
        <w:t>LYON</w:t>
      </w:r>
      <w:r w:rsidRPr="00515252">
        <w:rPr>
          <w:b/>
          <w:lang w:val="fr-FR" w:bidi="fr-FR"/>
        </w:rPr>
        <w:br/>
        <w:t>Date </w:t>
      </w:r>
      <w:r w:rsidRPr="00515252">
        <w:rPr>
          <w:lang w:val="fr-FR" w:bidi="fr-FR"/>
        </w:rPr>
        <w:t xml:space="preserve">: </w:t>
      </w:r>
      <w:r w:rsidR="00AF13CB">
        <w:t>18/03/2020 – 24/03/2020</w:t>
      </w:r>
      <w:r w:rsidRPr="00515252">
        <w:rPr>
          <w:b/>
          <w:lang w:val="fr-FR" w:bidi="fr-FR"/>
        </w:rPr>
        <w:br/>
        <w:t>Participants :</w:t>
      </w:r>
      <w:r w:rsidRPr="00515252">
        <w:rPr>
          <w:lang w:val="fr-FR" w:bidi="fr-FR"/>
        </w:rPr>
        <w:t xml:space="preserve"> </w:t>
      </w:r>
      <w:r w:rsidR="00AF13CB">
        <w:t>LECOUTURIER Basile, VEDIER Antoine, GOUMID Amine, TAKES Thomas</w:t>
      </w:r>
    </w:p>
    <w:p w14:paraId="23E72C0D" w14:textId="66BC77E8" w:rsidR="00875D51" w:rsidRPr="00875D51" w:rsidRDefault="00AF13CB" w:rsidP="00875D51">
      <w:pPr>
        <w:pStyle w:val="Titre1"/>
      </w:pPr>
      <w:r>
        <w:rPr>
          <w:lang w:bidi="fr-FR"/>
        </w:rPr>
        <w:t>Le projet</w:t>
      </w:r>
    </w:p>
    <w:p w14:paraId="7691A199" w14:textId="08B55A57" w:rsidR="00875D51" w:rsidRDefault="00AF13CB" w:rsidP="00875D51">
      <w:pPr>
        <w:pStyle w:val="Listenumros"/>
      </w:pPr>
      <w:r>
        <w:t>Organisation du réseau site par site :</w:t>
      </w:r>
    </w:p>
    <w:p w14:paraId="30576AD0" w14:textId="09DE6356" w:rsidR="00AF13CB" w:rsidRDefault="00AF13CB" w:rsidP="00AF13CB">
      <w:pPr>
        <w:pStyle w:val="Listenumros2"/>
      </w:pPr>
      <w:r>
        <w:t>Site Principale</w:t>
      </w:r>
      <w:r>
        <w:br/>
        <w:t xml:space="preserve">pour le site principal il a été décidé de créer un vlan par service ainsi qu’un sous réseau, cela permettra une organisation plus claire et </w:t>
      </w:r>
      <w:r w:rsidR="006C4867">
        <w:t>flexible.</w:t>
      </w:r>
    </w:p>
    <w:p w14:paraId="3F8851AF" w14:textId="7148E396" w:rsidR="00AF13CB" w:rsidRDefault="00AF13CB" w:rsidP="00AF13CB">
      <w:pPr>
        <w:pStyle w:val="Listenumros2"/>
      </w:pPr>
      <w:r>
        <w:t>Site Secondaire</w:t>
      </w:r>
      <w:r w:rsidR="006C4867">
        <w:br/>
        <w:t>le site secondaire est organisé de la même façon que le site principal, les service</w:t>
      </w:r>
      <w:r w:rsidR="00E10622">
        <w:t>s</w:t>
      </w:r>
      <w:r w:rsidR="006C4867">
        <w:t xml:space="preserve"> communs aux deux sites seront sur les même VLANs et sous réseaux excepté le</w:t>
      </w:r>
      <w:r w:rsidR="00E10622">
        <w:t>s</w:t>
      </w:r>
      <w:r w:rsidR="006C4867">
        <w:t xml:space="preserve"> service</w:t>
      </w:r>
      <w:r w:rsidR="00E10622">
        <w:t>s</w:t>
      </w:r>
      <w:r w:rsidR="006C4867">
        <w:t xml:space="preserve"> informatique</w:t>
      </w:r>
      <w:r w:rsidR="00E10622">
        <w:t>s</w:t>
      </w:r>
      <w:r w:rsidR="006C4867">
        <w:t xml:space="preserve"> </w:t>
      </w:r>
      <w:r w:rsidR="00E10622">
        <w:t>développeurs qui n’ont pas les mêmes droits.</w:t>
      </w:r>
    </w:p>
    <w:p w14:paraId="520F0114" w14:textId="26CF5A10" w:rsidR="00AF13CB" w:rsidRDefault="00AF13CB" w:rsidP="00AF13CB">
      <w:pPr>
        <w:pStyle w:val="Listenumros2"/>
      </w:pPr>
      <w:r>
        <w:t>Agence</w:t>
      </w:r>
    </w:p>
    <w:p w14:paraId="7BBEED27" w14:textId="2DDEE2D5" w:rsidR="00AF13CB" w:rsidRDefault="00AF13CB" w:rsidP="00AF13CB">
      <w:pPr>
        <w:pStyle w:val="Listenumros2"/>
      </w:pPr>
      <w:r>
        <w:t>Data Center</w:t>
      </w:r>
    </w:p>
    <w:p w14:paraId="7CF87FD3" w14:textId="77777777" w:rsidR="00C611BB" w:rsidRDefault="00C611BB" w:rsidP="00C611BB">
      <w:pPr>
        <w:pStyle w:val="Listenumros"/>
      </w:pPr>
      <w:r>
        <w:t>Plan d’adressage</w:t>
      </w:r>
      <w:r>
        <w:br/>
        <w:t xml:space="preserve">Comme précisé au-dessus nous avons décidé de séparer le réseau en plusieurs sous réseaux dont voici le plan d’adressage selon les services et les sites : </w:t>
      </w:r>
      <w:r>
        <w:br/>
      </w:r>
    </w:p>
    <w:tbl>
      <w:tblPr>
        <w:tblW w:w="61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1517"/>
        <w:gridCol w:w="916"/>
        <w:gridCol w:w="1430"/>
        <w:gridCol w:w="416"/>
      </w:tblGrid>
      <w:tr w:rsidR="00C611BB" w:rsidRPr="00C611BB" w14:paraId="4F9022E5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CCC91" w14:textId="2D1DFC3F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b/>
                <w:bCs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b/>
                <w:bCs/>
                <w:szCs w:val="20"/>
                <w:lang w:eastAsia="fr-FR"/>
              </w:rPr>
              <w:t>Site</w:t>
            </w:r>
            <w:r w:rsidR="00C611BB" w:rsidRPr="00C611BB">
              <w:rPr>
                <w:rFonts w:ascii="Arial" w:hAnsi="Arial" w:cs="Arial"/>
                <w:b/>
                <w:bCs/>
                <w:szCs w:val="20"/>
                <w:lang w:eastAsia="fr-FR"/>
              </w:rPr>
              <w:t xml:space="preserve"> principal et secondaire (Si même VLAN pour site 1 et 2)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50CDE2" w14:textId="3996A0BB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Services</w:t>
            </w:r>
            <w:r w:rsidR="00C611BB" w:rsidRPr="00C611BB">
              <w:rPr>
                <w:rFonts w:ascii="Arial" w:hAnsi="Arial" w:cs="Arial"/>
                <w:szCs w:val="20"/>
                <w:lang w:eastAsia="fr-FR"/>
              </w:rPr>
              <w:t xml:space="preserve"> de </w:t>
            </w:r>
            <w:r w:rsidRPr="00C611BB">
              <w:rPr>
                <w:rFonts w:ascii="Arial" w:hAnsi="Arial" w:cs="Arial"/>
                <w:szCs w:val="20"/>
                <w:lang w:eastAsia="fr-FR"/>
              </w:rPr>
              <w:t>développement</w:t>
            </w:r>
            <w:r w:rsidR="00C611BB" w:rsidRPr="00C611BB">
              <w:rPr>
                <w:rFonts w:ascii="Arial" w:hAnsi="Arial" w:cs="Arial"/>
                <w:szCs w:val="20"/>
                <w:lang w:eastAsia="fr-FR"/>
              </w:rPr>
              <w:t xml:space="preserve"> séparés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756EE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EBDCF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Times New Roman" w:hAnsi="Times New Roman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45D67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Times New Roman" w:hAnsi="Times New Roman"/>
                <w:szCs w:val="20"/>
                <w:lang w:eastAsia="fr-FR"/>
              </w:rPr>
            </w:pPr>
          </w:p>
        </w:tc>
      </w:tr>
      <w:tr w:rsidR="00C611BB" w:rsidRPr="00C611BB" w14:paraId="22A54F43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9779F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Service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2DE8B8" w14:textId="51EC29DB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Population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45B057" w14:textId="4F67A806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Masque</w:t>
            </w:r>
            <w:r w:rsidR="00C611BB" w:rsidRPr="00C611BB">
              <w:rPr>
                <w:rFonts w:ascii="Arial" w:hAnsi="Arial" w:cs="Arial"/>
                <w:szCs w:val="20"/>
                <w:lang w:eastAsia="fr-FR"/>
              </w:rPr>
              <w:t>-places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8AB6BF" w14:textId="073EF9CA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Plage</w:t>
            </w:r>
            <w:r w:rsidR="00C611BB" w:rsidRPr="00C611BB">
              <w:rPr>
                <w:rFonts w:ascii="Arial" w:hAnsi="Arial" w:cs="Arial"/>
                <w:szCs w:val="20"/>
                <w:lang w:eastAsia="fr-FR"/>
              </w:rPr>
              <w:t xml:space="preserve"> d'adresse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919F9E" w14:textId="5DCF2DCF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Vlan</w:t>
            </w:r>
          </w:p>
        </w:tc>
      </w:tr>
      <w:tr w:rsidR="00C611BB" w:rsidRPr="00C611BB" w14:paraId="41DA9AD9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DE6F2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R&amp;D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B9672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288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A75461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/23 - 510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5CD339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192.168.2.0 - 192.168.3.255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01536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10</w:t>
            </w:r>
          </w:p>
        </w:tc>
      </w:tr>
      <w:tr w:rsidR="00C611BB" w:rsidRPr="00C611BB" w14:paraId="6053C72C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7355B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Logistique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B3F7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16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AF96AD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/27- 30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340C6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192.168.4.0 - 192.168.4.31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D26BC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11</w:t>
            </w:r>
          </w:p>
        </w:tc>
      </w:tr>
      <w:tr w:rsidR="00C611BB" w:rsidRPr="00C611BB" w14:paraId="1D8E14B0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0CCAC4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Support Informatique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B6445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12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D28534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4D096F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192.168.5.0 - 192.168.15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FD6B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12</w:t>
            </w:r>
          </w:p>
        </w:tc>
      </w:tr>
      <w:tr w:rsidR="00C611BB" w:rsidRPr="00C611BB" w14:paraId="605985C7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BC595C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lastRenderedPageBreak/>
              <w:t>Comptabilité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D0BD1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8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7B3242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43E5F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192.168.6.0 - 192.168.6.15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931D6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13</w:t>
            </w:r>
          </w:p>
        </w:tc>
      </w:tr>
      <w:tr w:rsidR="00C611BB" w:rsidRPr="00C611BB" w14:paraId="23033614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6E157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Secrétariat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B08F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16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D4D509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/27- 30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FD8F2A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192.168.7.0 - 192.168.7.31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A1060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14</w:t>
            </w:r>
          </w:p>
        </w:tc>
      </w:tr>
      <w:tr w:rsidR="00C611BB" w:rsidRPr="00C611BB" w14:paraId="1BF203A4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3E52D7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Direction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CD712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20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D3CCFF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/27- 30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6C051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192.168.8.0 - 192.168.8.31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B1A05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15</w:t>
            </w:r>
          </w:p>
        </w:tc>
      </w:tr>
      <w:tr w:rsidR="00C611BB" w:rsidRPr="00C611BB" w14:paraId="0C8A5B21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826B8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RH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4797A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8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95303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666660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192.168.9.0 - 192.168.9.15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2288C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16</w:t>
            </w:r>
          </w:p>
        </w:tc>
      </w:tr>
      <w:tr w:rsidR="00C611BB" w:rsidRPr="00C611BB" w14:paraId="73392C5F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D6B36B" w14:textId="72E564D0" w:rsidR="00C611BB" w:rsidRPr="00C611BB" w:rsidRDefault="0065014A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Secrétariat</w:t>
            </w:r>
            <w:r w:rsidR="00C611BB" w:rsidRPr="00C611BB">
              <w:rPr>
                <w:rFonts w:ascii="Arial" w:hAnsi="Arial" w:cs="Arial"/>
                <w:szCs w:val="20"/>
                <w:lang w:eastAsia="fr-FR"/>
              </w:rPr>
              <w:t xml:space="preserve"> Direction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DCCB6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8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934ED7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445729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192.168.10.0 - 192.168.10.15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09D8F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17</w:t>
            </w:r>
          </w:p>
        </w:tc>
      </w:tr>
      <w:tr w:rsidR="00C611BB" w:rsidRPr="00C611BB" w14:paraId="372FFB00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6825E7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Communication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3169C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16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075D14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/27- 30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8A8C3A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192.168.11.0 - 192.168.11.31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25D3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18</w:t>
            </w:r>
          </w:p>
        </w:tc>
      </w:tr>
      <w:tr w:rsidR="00C611BB" w:rsidRPr="00C611BB" w14:paraId="6E6E6270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BD02E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Support Client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5DBF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12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758B52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6E9FC8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192.168.12.0 - 192.168.12.15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49114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</w:t>
            </w:r>
          </w:p>
        </w:tc>
      </w:tr>
      <w:tr w:rsidR="00C611BB" w:rsidRPr="00C611BB" w14:paraId="2447819A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C3490B" w14:textId="1704B9B1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Développement</w:t>
            </w:r>
            <w:r w:rsidRPr="00C611BB">
              <w:rPr>
                <w:rFonts w:ascii="Arial" w:hAnsi="Arial" w:cs="Arial"/>
                <w:szCs w:val="20"/>
                <w:lang w:eastAsia="fr-FR"/>
              </w:rPr>
              <w:t xml:space="preserve"> Informatique site 1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5E345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10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7C915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E107E2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192.168.13.0 - 192.168.13.15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828F1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20</w:t>
            </w:r>
          </w:p>
        </w:tc>
      </w:tr>
      <w:tr w:rsidR="00C611BB" w:rsidRPr="00C611BB" w14:paraId="1DCE05AC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43BD2F" w14:textId="62EDE5A9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D</w:t>
            </w:r>
            <w:r>
              <w:rPr>
                <w:rFonts w:ascii="Arial" w:hAnsi="Arial" w:cs="Arial"/>
                <w:szCs w:val="20"/>
                <w:lang w:eastAsia="fr-FR"/>
              </w:rPr>
              <w:t>é</w:t>
            </w:r>
            <w:r w:rsidRPr="00C611BB">
              <w:rPr>
                <w:rFonts w:ascii="Arial" w:hAnsi="Arial" w:cs="Arial"/>
                <w:szCs w:val="20"/>
                <w:lang w:eastAsia="fr-FR"/>
              </w:rPr>
              <w:t>veloppement Informatique site 2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D9A2A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10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D01693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FECCA9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192.168.14.0 - 192.168.14.15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E3F44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21</w:t>
            </w:r>
          </w:p>
        </w:tc>
      </w:tr>
      <w:tr w:rsidR="00C611BB" w:rsidRPr="00C611BB" w14:paraId="19ED895B" w14:textId="77777777" w:rsidTr="00C611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C559B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Infra réseau informatique</w:t>
            </w:r>
          </w:p>
        </w:tc>
        <w:tc>
          <w:tcPr>
            <w:tcW w:w="1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CBEAC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8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9BC27F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/28 - 14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815F46" w14:textId="77777777" w:rsidR="00C611BB" w:rsidRPr="00C611BB" w:rsidRDefault="00C611BB" w:rsidP="00C611BB">
            <w:pPr>
              <w:spacing w:after="0" w:line="240" w:lineRule="auto"/>
              <w:ind w:left="0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192.168.15.0 192.168.15.15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0D1CE" w14:textId="77777777" w:rsidR="00C611BB" w:rsidRPr="00C611BB" w:rsidRDefault="00C611BB" w:rsidP="00C611BB">
            <w:pPr>
              <w:spacing w:after="0" w:line="240" w:lineRule="auto"/>
              <w:ind w:left="0"/>
              <w:jc w:val="right"/>
              <w:rPr>
                <w:rFonts w:ascii="Arial" w:hAnsi="Arial" w:cs="Arial"/>
                <w:szCs w:val="20"/>
                <w:lang w:eastAsia="fr-FR"/>
              </w:rPr>
            </w:pPr>
            <w:r w:rsidRPr="00C611BB">
              <w:rPr>
                <w:rFonts w:ascii="Arial" w:hAnsi="Arial" w:cs="Arial"/>
                <w:szCs w:val="20"/>
                <w:lang w:eastAsia="fr-FR"/>
              </w:rPr>
              <w:t>22</w:t>
            </w:r>
          </w:p>
        </w:tc>
      </w:tr>
    </w:tbl>
    <w:p w14:paraId="689228D0" w14:textId="2C776F60" w:rsidR="00C611BB" w:rsidRDefault="00C611BB" w:rsidP="0065014A">
      <w:pPr>
        <w:pStyle w:val="Listenumros"/>
        <w:numPr>
          <w:ilvl w:val="0"/>
          <w:numId w:val="0"/>
        </w:numPr>
        <w:ind w:left="360" w:hanging="180"/>
      </w:pPr>
    </w:p>
    <w:p w14:paraId="03C63EF2" w14:textId="58F71476" w:rsidR="00875D51" w:rsidRDefault="00C611BB" w:rsidP="00875D51">
      <w:pPr>
        <w:pStyle w:val="Listenumros"/>
      </w:pPr>
      <w:r>
        <w:t>A rédiger</w:t>
      </w:r>
    </w:p>
    <w:p w14:paraId="564E077D" w14:textId="0D448759" w:rsidR="00C611BB" w:rsidRDefault="00C611BB" w:rsidP="00C611BB">
      <w:pPr>
        <w:pStyle w:val="Listenumros"/>
      </w:pPr>
      <w:r>
        <w:t>A rédiger</w:t>
      </w:r>
    </w:p>
    <w:p w14:paraId="67697CB7" w14:textId="2437C854" w:rsidR="00875D51" w:rsidRDefault="00C611BB" w:rsidP="00C611BB">
      <w:pPr>
        <w:pStyle w:val="Listenumros"/>
      </w:pPr>
      <w:r>
        <w:t>A rédiger</w:t>
      </w:r>
    </w:p>
    <w:p w14:paraId="54E2582A" w14:textId="2E716E0F" w:rsidR="00875D51" w:rsidRDefault="00C611BB" w:rsidP="00C611BB">
      <w:pPr>
        <w:pStyle w:val="Listenumros"/>
      </w:pPr>
      <w:r>
        <w:t>A rédiger</w:t>
      </w:r>
    </w:p>
    <w:p w14:paraId="0A5D1B61" w14:textId="6A4C8D5A" w:rsidR="00875D51" w:rsidRDefault="00C611BB" w:rsidP="00C611BB">
      <w:pPr>
        <w:pStyle w:val="Listenumros"/>
      </w:pPr>
      <w:r>
        <w:t>A rédiger</w:t>
      </w:r>
    </w:p>
    <w:p w14:paraId="5855D3E7" w14:textId="77777777" w:rsidR="00875D51" w:rsidRDefault="00875D51" w:rsidP="00875D51"/>
    <w:sectPr w:rsidR="00875D51" w:rsidSect="00A92C1D">
      <w:headerReference w:type="default" r:id="rId12"/>
      <w:pgSz w:w="11906" w:h="16838" w:code="9"/>
      <w:pgMar w:top="72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B703F" w14:textId="77777777" w:rsidR="001E225E" w:rsidRDefault="001E225E" w:rsidP="001E7D29">
      <w:pPr>
        <w:spacing w:after="0" w:line="240" w:lineRule="auto"/>
      </w:pPr>
      <w:r>
        <w:separator/>
      </w:r>
    </w:p>
  </w:endnote>
  <w:endnote w:type="continuationSeparator" w:id="0">
    <w:p w14:paraId="24598668" w14:textId="77777777" w:rsidR="001E225E" w:rsidRDefault="001E225E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D5C7F" w14:textId="77777777" w:rsidR="001E225E" w:rsidRDefault="001E225E" w:rsidP="001E7D29">
      <w:pPr>
        <w:spacing w:after="0" w:line="240" w:lineRule="auto"/>
      </w:pPr>
      <w:r>
        <w:separator/>
      </w:r>
    </w:p>
  </w:footnote>
  <w:footnote w:type="continuationSeparator" w:id="0">
    <w:p w14:paraId="6421EC7C" w14:textId="77777777" w:rsidR="001E225E" w:rsidRDefault="001E225E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D02B5" w14:textId="77777777" w:rsidR="000F4987" w:rsidRPr="004230D9" w:rsidRDefault="008E285F">
    <w:pPr>
      <w:pStyle w:val="En-tte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61E340" wp14:editId="2A57E29F">
              <wp:simplePos x="0" y="0"/>
              <wp:positionH relativeFrom="column">
                <wp:posOffset>-2000250</wp:posOffset>
              </wp:positionH>
              <wp:positionV relativeFrom="paragraph">
                <wp:posOffset>-533400</wp:posOffset>
              </wp:positionV>
              <wp:extent cx="8122920" cy="10828020"/>
              <wp:effectExtent l="0" t="0" r="0" b="0"/>
              <wp:wrapNone/>
              <wp:docPr id="3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2920" cy="10828020"/>
                        <a:chOff x="0" y="0"/>
                        <a:chExt cx="8122920" cy="10828020"/>
                      </a:xfrm>
                    </wpg:grpSpPr>
                    <wpg:grpSp>
                      <wpg:cNvPr id="30" name="Groupe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76275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angle 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lélogramme 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angle 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orme libre 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angle 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oupe 29"/>
                      <wpg:cNvGrpSpPr/>
                      <wpg:grpSpPr>
                        <a:xfrm rot="10800000">
                          <a:off x="514350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angle 28"/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lélogramme 24"/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angle 5"/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orme libre 45"/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angle 26"/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0886732" id="Groupe 3" o:spid="_x0000_s1026" style="position:absolute;margin-left:-157.5pt;margin-top:-42pt;width:639.6pt;height:852.6pt;z-index:251660288" coordsize="81229,1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">
              <v:group id="Groupe 29" o:spid="_x0000_s1027" style="position:absolute;top:67627;width:29794;height:40653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angle 28" o:spid="_x0000_s1028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angle rectangle 27" o:spid="_x0000_s1029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lélogramme 24" o:spid="_x0000_s1030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angle 5" o:spid="_x0000_s1031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e libre 6" o:spid="_x0000_s1032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o:spid="_x0000_s1033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  <v:group id="Groupe 29" o:spid="_x0000_s1034" style="position:absolute;left:51435;width:29794;height:40652;rotation:180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angle 28" o:spid="_x0000_s1035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angle rectangle 27" o:spid="_x0000_s1036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lélogramme 24" o:spid="_x0000_s1037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angle 5" o:spid="_x0000_s1038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e libre 45" o:spid="_x0000_s1039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o:spid="_x0000_s1040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99522AD"/>
    <w:multiLevelType w:val="multilevel"/>
    <w:tmpl w:val="F2FE7F5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856772"/>
    <w:multiLevelType w:val="multilevel"/>
    <w:tmpl w:val="2F74F8C0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3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6"/>
  </w:num>
  <w:num w:numId="2">
    <w:abstractNumId w:val="20"/>
  </w:num>
  <w:num w:numId="3">
    <w:abstractNumId w:val="21"/>
  </w:num>
  <w:num w:numId="4">
    <w:abstractNumId w:val="12"/>
  </w:num>
  <w:num w:numId="5">
    <w:abstractNumId w:val="3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9"/>
  </w:num>
  <w:num w:numId="18">
    <w:abstractNumId w:val="17"/>
  </w:num>
  <w:num w:numId="19">
    <w:abstractNumId w:val="16"/>
  </w:num>
  <w:num w:numId="20">
    <w:abstractNumId w:val="14"/>
  </w:num>
  <w:num w:numId="21">
    <w:abstractNumId w:val="23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3"/>
  </w:num>
  <w:num w:numId="26">
    <w:abstractNumId w:val="11"/>
  </w:num>
  <w:num w:numId="27">
    <w:abstractNumId w:val="24"/>
  </w:num>
  <w:num w:numId="28">
    <w:abstractNumId w:val="11"/>
  </w:num>
  <w:num w:numId="29">
    <w:abstractNumId w:val="32"/>
  </w:num>
  <w:num w:numId="30">
    <w:abstractNumId w:val="25"/>
  </w:num>
  <w:num w:numId="31">
    <w:abstractNumId w:val="39"/>
  </w:num>
  <w:num w:numId="32">
    <w:abstractNumId w:val="34"/>
  </w:num>
  <w:num w:numId="33">
    <w:abstractNumId w:val="18"/>
  </w:num>
  <w:num w:numId="34">
    <w:abstractNumId w:val="27"/>
  </w:num>
  <w:num w:numId="35">
    <w:abstractNumId w:val="10"/>
  </w:num>
  <w:num w:numId="36">
    <w:abstractNumId w:val="28"/>
  </w:num>
  <w:num w:numId="37">
    <w:abstractNumId w:val="31"/>
  </w:num>
  <w:num w:numId="38">
    <w:abstractNumId w:val="26"/>
  </w:num>
  <w:num w:numId="39">
    <w:abstractNumId w:val="38"/>
  </w:num>
  <w:num w:numId="40">
    <w:abstractNumId w:val="29"/>
  </w:num>
  <w:num w:numId="41">
    <w:abstractNumId w:val="22"/>
  </w:num>
  <w:num w:numId="42">
    <w:abstractNumId w:val="30"/>
  </w:num>
  <w:num w:numId="43">
    <w:abstractNumId w:val="35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CB"/>
    <w:rsid w:val="0000418E"/>
    <w:rsid w:val="00016839"/>
    <w:rsid w:val="00057671"/>
    <w:rsid w:val="0009013A"/>
    <w:rsid w:val="000B748F"/>
    <w:rsid w:val="000D445D"/>
    <w:rsid w:val="000D5AE9"/>
    <w:rsid w:val="000F4987"/>
    <w:rsid w:val="000F65EC"/>
    <w:rsid w:val="0011573E"/>
    <w:rsid w:val="001269DE"/>
    <w:rsid w:val="00140DAE"/>
    <w:rsid w:val="0015180F"/>
    <w:rsid w:val="001746FC"/>
    <w:rsid w:val="00193653"/>
    <w:rsid w:val="001C329C"/>
    <w:rsid w:val="001E225E"/>
    <w:rsid w:val="001E7D29"/>
    <w:rsid w:val="002404F5"/>
    <w:rsid w:val="00275260"/>
    <w:rsid w:val="00276FA1"/>
    <w:rsid w:val="00285B87"/>
    <w:rsid w:val="00291B4A"/>
    <w:rsid w:val="002C3D7E"/>
    <w:rsid w:val="0032131A"/>
    <w:rsid w:val="003310BF"/>
    <w:rsid w:val="00333DF8"/>
    <w:rsid w:val="0033728F"/>
    <w:rsid w:val="00352B99"/>
    <w:rsid w:val="00357641"/>
    <w:rsid w:val="00360B6E"/>
    <w:rsid w:val="00361DEE"/>
    <w:rsid w:val="00366ECC"/>
    <w:rsid w:val="00394EF4"/>
    <w:rsid w:val="00410612"/>
    <w:rsid w:val="00411F8B"/>
    <w:rsid w:val="004230D9"/>
    <w:rsid w:val="00450670"/>
    <w:rsid w:val="004724BD"/>
    <w:rsid w:val="00477352"/>
    <w:rsid w:val="004917C4"/>
    <w:rsid w:val="00491C23"/>
    <w:rsid w:val="004B5B43"/>
    <w:rsid w:val="004B5C09"/>
    <w:rsid w:val="004E227E"/>
    <w:rsid w:val="00500DD1"/>
    <w:rsid w:val="00515252"/>
    <w:rsid w:val="00521AE3"/>
    <w:rsid w:val="00535B54"/>
    <w:rsid w:val="00554276"/>
    <w:rsid w:val="00564D17"/>
    <w:rsid w:val="005758DE"/>
    <w:rsid w:val="005869E4"/>
    <w:rsid w:val="005E0ED9"/>
    <w:rsid w:val="00613B1D"/>
    <w:rsid w:val="00616B41"/>
    <w:rsid w:val="00620AE8"/>
    <w:rsid w:val="0064628C"/>
    <w:rsid w:val="0065014A"/>
    <w:rsid w:val="0065214E"/>
    <w:rsid w:val="00655EE2"/>
    <w:rsid w:val="00680296"/>
    <w:rsid w:val="006853BC"/>
    <w:rsid w:val="00687389"/>
    <w:rsid w:val="006928C1"/>
    <w:rsid w:val="006B7802"/>
    <w:rsid w:val="006C4867"/>
    <w:rsid w:val="006C4B0E"/>
    <w:rsid w:val="006D5463"/>
    <w:rsid w:val="006E015E"/>
    <w:rsid w:val="006E3C09"/>
    <w:rsid w:val="006F03D4"/>
    <w:rsid w:val="00700B1F"/>
    <w:rsid w:val="007257E9"/>
    <w:rsid w:val="00740105"/>
    <w:rsid w:val="00744B1E"/>
    <w:rsid w:val="00756D9C"/>
    <w:rsid w:val="007619BD"/>
    <w:rsid w:val="00771C24"/>
    <w:rsid w:val="00781863"/>
    <w:rsid w:val="007D5836"/>
    <w:rsid w:val="007F34A4"/>
    <w:rsid w:val="00815563"/>
    <w:rsid w:val="008240DA"/>
    <w:rsid w:val="008429E5"/>
    <w:rsid w:val="00867EA4"/>
    <w:rsid w:val="00875D51"/>
    <w:rsid w:val="008954BE"/>
    <w:rsid w:val="00897D88"/>
    <w:rsid w:val="008A0319"/>
    <w:rsid w:val="008D43E9"/>
    <w:rsid w:val="008E285F"/>
    <w:rsid w:val="008E3C0E"/>
    <w:rsid w:val="008E421A"/>
    <w:rsid w:val="008E476B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439E"/>
    <w:rsid w:val="00A37F9E"/>
    <w:rsid w:val="00A40085"/>
    <w:rsid w:val="00A47DF6"/>
    <w:rsid w:val="00A60E11"/>
    <w:rsid w:val="00A63D35"/>
    <w:rsid w:val="00A9231C"/>
    <w:rsid w:val="00A92C1D"/>
    <w:rsid w:val="00AA0B0F"/>
    <w:rsid w:val="00AA2532"/>
    <w:rsid w:val="00AE1F88"/>
    <w:rsid w:val="00AE361F"/>
    <w:rsid w:val="00AE5370"/>
    <w:rsid w:val="00AE6F39"/>
    <w:rsid w:val="00AF13CB"/>
    <w:rsid w:val="00B247A9"/>
    <w:rsid w:val="00B435B5"/>
    <w:rsid w:val="00B565D8"/>
    <w:rsid w:val="00B5779A"/>
    <w:rsid w:val="00B64D24"/>
    <w:rsid w:val="00B7147D"/>
    <w:rsid w:val="00B75CFC"/>
    <w:rsid w:val="00B853F9"/>
    <w:rsid w:val="00BB018B"/>
    <w:rsid w:val="00BD1747"/>
    <w:rsid w:val="00BD2B06"/>
    <w:rsid w:val="00BF62FF"/>
    <w:rsid w:val="00C14973"/>
    <w:rsid w:val="00C1643D"/>
    <w:rsid w:val="00C261A9"/>
    <w:rsid w:val="00C42793"/>
    <w:rsid w:val="00C47179"/>
    <w:rsid w:val="00C601ED"/>
    <w:rsid w:val="00C611BB"/>
    <w:rsid w:val="00CE5A5C"/>
    <w:rsid w:val="00D31AB7"/>
    <w:rsid w:val="00D34BC4"/>
    <w:rsid w:val="00D50D23"/>
    <w:rsid w:val="00D512BB"/>
    <w:rsid w:val="00DA3B1A"/>
    <w:rsid w:val="00DC6078"/>
    <w:rsid w:val="00DC79AD"/>
    <w:rsid w:val="00DD2075"/>
    <w:rsid w:val="00DF2868"/>
    <w:rsid w:val="00E10622"/>
    <w:rsid w:val="00E17712"/>
    <w:rsid w:val="00E463CF"/>
    <w:rsid w:val="00E557A0"/>
    <w:rsid w:val="00EF6435"/>
    <w:rsid w:val="00F10F6B"/>
    <w:rsid w:val="00F23697"/>
    <w:rsid w:val="00F36BB7"/>
    <w:rsid w:val="00F76079"/>
    <w:rsid w:val="00F87EAA"/>
    <w:rsid w:val="00F92B25"/>
    <w:rsid w:val="00FB3809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A7A2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51"/>
    <w:rPr>
      <w:sz w:val="20"/>
    </w:rPr>
  </w:style>
  <w:style w:type="paragraph" w:styleId="Titre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2F5496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1F3763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1F3763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qFormat/>
    <w:rsid w:val="00875D51"/>
    <w:pPr>
      <w:numPr>
        <w:numId w:val="40"/>
      </w:numPr>
      <w:ind w:left="360" w:hanging="180"/>
    </w:pPr>
  </w:style>
  <w:style w:type="character" w:styleId="Textedelespacerserv">
    <w:name w:val="Placeholder Text"/>
    <w:basedOn w:val="Policepardfau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4230D9"/>
    <w:rPr>
      <w:rFonts w:ascii="Arial" w:eastAsiaTheme="majorEastAsia" w:hAnsi="Arial" w:cs="Arial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Titre5Car">
    <w:name w:val="Titre 5 Car"/>
    <w:basedOn w:val="Policepardfaut"/>
    <w:link w:val="Titre5"/>
    <w:uiPriority w:val="9"/>
    <w:semiHidden/>
    <w:rsid w:val="004230D9"/>
    <w:rPr>
      <w:rFonts w:ascii="Arial" w:eastAsiaTheme="majorEastAsia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0D9"/>
    <w:rPr>
      <w:rFonts w:ascii="Arial" w:eastAsiaTheme="majorEastAsia" w:hAnsi="Arial" w:cs="Arial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230D9"/>
    <w:rPr>
      <w:rFonts w:ascii="Arial" w:eastAsiaTheme="majorEastAsia" w:hAnsi="Arial" w:cs="Arial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lev">
    <w:name w:val="Strong"/>
    <w:basedOn w:val="Policepardfau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4230D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0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2F5496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4230D9"/>
  </w:style>
  <w:style w:type="paragraph" w:styleId="TM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4230D9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rFonts w:eastAsiaTheme="minorEastAsia"/>
      <w:i/>
      <w:iCs/>
      <w:color w:val="2F5496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30D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30D9"/>
    <w:rPr>
      <w:rFonts w:ascii="Times New Roman" w:hAnsi="Times New Roman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230D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230D9"/>
    <w:rPr>
      <w:rFonts w:ascii="Times New Roman" w:hAnsi="Times New Roman" w:cs="Times New Roman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30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4230D9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5D51"/>
    <w:rPr>
      <w:sz w:val="20"/>
    </w:rPr>
  </w:style>
  <w:style w:type="character" w:styleId="Appelnotedebasdep">
    <w:name w:val="foot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Mot-dise">
    <w:name w:val="Hashtag"/>
    <w:basedOn w:val="Policepardfau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semiHidden/>
    <w:rsid w:val="004230D9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5D51"/>
    <w:rPr>
      <w:sz w:val="20"/>
    </w:rPr>
  </w:style>
  <w:style w:type="character" w:styleId="AcronymeHTML">
    <w:name w:val="HTML Acronym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4230D9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4230D9"/>
    <w:rPr>
      <w:rFonts w:ascii="Times New Roman" w:hAnsi="Times New Roman" w:cs="Times New Roman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4230D9"/>
  </w:style>
  <w:style w:type="character" w:customStyle="1" w:styleId="SalutationsCar">
    <w:name w:val="Salutations Car"/>
    <w:basedOn w:val="Policepardfaut"/>
    <w:link w:val="Salutations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Lienhypertexteactif">
    <w:name w:val="Smart Hyperlink"/>
    <w:basedOn w:val="Policepardfau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99"/>
    <w:unhideWhenUsed/>
    <w:qFormat/>
    <w:rsid w:val="00515252"/>
    <w:pPr>
      <w:numPr>
        <w:ilvl w:val="1"/>
        <w:numId w:val="40"/>
      </w:numPr>
      <w:spacing w:after="120"/>
      <w:ind w:hanging="590"/>
    </w:pPr>
  </w:style>
  <w:style w:type="numbering" w:styleId="111111">
    <w:name w:val="Outline List 2"/>
    <w:basedOn w:val="Aucuneliste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Aucuneliste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Aucuneliste"/>
    <w:uiPriority w:val="99"/>
    <w:semiHidden/>
    <w:unhideWhenUsed/>
    <w:rsid w:val="004230D9"/>
    <w:pPr>
      <w:numPr>
        <w:numId w:val="43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4230D9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4230D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4230D9"/>
    <w:rPr>
      <w:rFonts w:ascii="Times New Roman" w:hAnsi="Times New Roman" w:cs="Times New Roman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4230D9"/>
    <w:rPr>
      <w:rFonts w:ascii="Times New Roman" w:hAnsi="Times New Roman" w:cs="Times New Roman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230D9"/>
    <w:rPr>
      <w:rFonts w:ascii="Times New Roman" w:hAnsi="Times New Roman" w:cs="Times New Roman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4230D9"/>
    <w:rPr>
      <w:rFonts w:ascii="Times New Roman" w:hAnsi="Times New Roman" w:cs="Times New Roman"/>
    </w:rPr>
  </w:style>
  <w:style w:type="table" w:styleId="Grillecouleur">
    <w:name w:val="Colorful Grid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4230D9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4230D9"/>
    <w:rPr>
      <w:rFonts w:ascii="Times New Roman" w:hAnsi="Times New Roman" w:cs="Times New Roman"/>
    </w:rPr>
  </w:style>
  <w:style w:type="table" w:styleId="TableauGrille1Clair">
    <w:name w:val="Grid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TableauListe1Clair">
    <w:name w:val="List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Retrait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table" w:styleId="Tableausimple1">
    <w:name w:val="Plain Table 1"/>
    <w:basedOn w:val="Tableau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auprofessionnel">
    <w:name w:val="Table Professional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tails">
    <w:name w:val="Détails"/>
    <w:basedOn w:val="Date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Descriptiondelarticle">
    <w:name w:val="Description de l’article"/>
    <w:basedOn w:val="Normal"/>
    <w:qFormat/>
    <w:rsid w:val="00875D51"/>
    <w:pPr>
      <w:spacing w:before="40" w:after="120" w:line="240" w:lineRule="auto"/>
      <w:ind w:left="0" w:right="360"/>
    </w:pPr>
    <w:rPr>
      <w:rFonts w:eastAsiaTheme="minorHAnsi" w:cstheme="minorBidi"/>
      <w:kern w:val="20"/>
      <w:szCs w:val="20"/>
      <w:lang w:eastAsia="ja-JP"/>
    </w:rPr>
  </w:style>
  <w:style w:type="paragraph" w:customStyle="1" w:styleId="Logo">
    <w:name w:val="Logo"/>
    <w:basedOn w:val="Titre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9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AIL\Downloads\tf2281775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7DBA63-C4D2-4243-BE5F-A8CA16E8E7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tf22817755.dotx</Template>
  <TotalTime>0</TotalTime>
  <Pages>2</Pages>
  <Words>278</Words>
  <Characters>1529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2020-03-19T10:00:00Z</dcterms:created>
  <dcterms:modified xsi:type="dcterms:W3CDTF">2020-03-19T10:38:00Z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